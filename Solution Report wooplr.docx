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60BF" w:rsidRDefault="00A349B8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AutoShape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29AF1E9A" id="AutoShape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ctangle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0860BF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0860BF" w:rsidRDefault="000860BF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0860BF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0860BF" w:rsidRDefault="00A349B8" w:rsidP="00832B0D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8EDB395F4329460383939B52A2CF7419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23B2A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  <w:lang w:val="en-IN"/>
                                            </w:rPr>
                                            <w:t>Algorithm to identify closest matching product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860BF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0860BF" w:rsidRDefault="000860BF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0860BF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0860BF" w:rsidRDefault="00A349B8" w:rsidP="00832B0D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9A6B372CBE6748CD801E5BA8F0618FB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32B0D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Based on wooplr problem statement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0860BF" w:rsidRDefault="000860BF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0860BF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0860BF" w:rsidRDefault="000860BF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0860BF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0860BF" w:rsidRDefault="00A349B8" w:rsidP="00832B0D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8EDB395F4329460383939B52A2CF7419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3B2A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  <w:lang w:val="en-IN"/>
                                      </w:rPr>
                                      <w:t>Algorithm to identify closest matching product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860BF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0860BF" w:rsidRDefault="000860BF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0860BF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0860BF" w:rsidRDefault="00A349B8" w:rsidP="00832B0D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9A6B372CBE6748CD801E5BA8F0618FB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32B0D">
                                      <w:rPr>
                                        <w:sz w:val="36"/>
                                        <w:szCs w:val="36"/>
                                      </w:rPr>
                                      <w:t>Based on wooplr problem statement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0860BF" w:rsidRDefault="000860B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7498080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Rectangle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0860BF" w:rsidRDefault="00A349B8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32B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Bits pilani</w:t>
                                    </w:r>
                                  </w:sdtContent>
                                </w:sdt>
                              </w:p>
                              <w:p w:rsidR="000860BF" w:rsidRDefault="000860BF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0860BF" w:rsidRDefault="00A349B8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2-02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32B0D">
                                      <w:t>February 2, 2016</w:t>
                                    </w:r>
                                  </w:sdtContent>
                                </w:sdt>
                              </w:p>
                              <w:p w:rsidR="000860BF" w:rsidRDefault="00A349B8">
                                <w:pPr>
                                  <w:pStyle w:val="NoSpacing"/>
                                  <w:spacing w:line="276" w:lineRule="auto"/>
                                  <w:jc w:val="center"/>
                                </w:pPr>
                                <w:r>
                                  <w:t xml:space="preserve">Authored by: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32B0D">
                                      <w:rPr>
                                        <w:lang w:val="en-IN"/>
                                      </w:rPr>
                                      <w:t>Rishabh Agarwal</w:t>
                                    </w:r>
                                  </w:sdtContent>
                                </w:sdt>
                                <w:r w:rsidR="00CA433B">
                                  <w:t xml:space="preserve"> Jain</w:t>
                                </w:r>
                              </w:p>
                              <w:p w:rsidR="00CA433B" w:rsidRPr="00CA433B" w:rsidRDefault="00CA433B" w:rsidP="00CA433B">
                                <w:pPr>
                                  <w:pStyle w:val="NoSpacing"/>
                                  <w:spacing w:line="276" w:lineRule="auto"/>
                                  <w:rPr>
                                    <w:color w:val="D34817" w:themeColor="accent1"/>
                                  </w:rPr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  <w:t xml:space="preserve">Email: </w:t>
                                </w:r>
                                <w:hyperlink r:id="rId11" w:history="1">
                                  <w:r w:rsidRPr="00CA433B">
                                    <w:rPr>
                                      <w:rStyle w:val="Hyperlink"/>
                                      <w:color w:val="D34817" w:themeColor="accent1"/>
                                    </w:rPr>
                                    <w:t>f2013508@pilani.bits-pilani.ac.in</w:t>
                                  </w:r>
                                </w:hyperlink>
                              </w:p>
                              <w:p w:rsidR="00CA433B" w:rsidRPr="00CA433B" w:rsidRDefault="00CA433B" w:rsidP="00CA433B">
                                <w:pPr>
                                  <w:pStyle w:val="NoSpacing"/>
                                  <w:spacing w:line="276" w:lineRule="auto"/>
                                  <w:rPr>
                                    <w:color w:val="D34817" w:themeColor="accent1"/>
                                  </w:rPr>
                                </w:pPr>
                                <w:r w:rsidRPr="00CA433B">
                                  <w:rPr>
                                    <w:color w:val="D34817" w:themeColor="accent1"/>
                                  </w:rPr>
                                  <w:tab/>
                                </w:r>
                                <w:r w:rsidRPr="00CA433B">
                                  <w:rPr>
                                    <w:color w:val="D34817" w:themeColor="accent1"/>
                                  </w:rPr>
                                  <w:tab/>
                                </w:r>
                                <w:r w:rsidRPr="00CA433B">
                                  <w:rPr>
                                    <w:color w:val="D34817" w:themeColor="accent1"/>
                                  </w:rPr>
                                  <w:tab/>
                                </w:r>
                                <w:r w:rsidRPr="00CA433B">
                                  <w:rPr>
                                    <w:color w:val="D34817" w:themeColor="accent1"/>
                                  </w:rPr>
                                  <w:tab/>
                                </w:r>
                                <w:r w:rsidRPr="00CA433B">
                                  <w:rPr>
                                    <w:color w:val="D34817" w:themeColor="accent1"/>
                                  </w:rPr>
                                  <w:tab/>
                                </w:r>
                                <w:hyperlink r:id="rId12" w:history="1">
                                  <w:r w:rsidRPr="00CA433B">
                                    <w:rPr>
                                      <w:rStyle w:val="Hyperlink"/>
                                      <w:color w:val="D34817" w:themeColor="accent1"/>
                                    </w:rPr>
                                    <w:t>Rishab.mps@gmail.com</w:t>
                                  </w:r>
                                </w:hyperlink>
                              </w:p>
                              <w:p w:rsidR="00CA433B" w:rsidRDefault="00CA433B" w:rsidP="00CA433B">
                                <w:pPr>
                                  <w:pStyle w:val="NoSpacing"/>
                                  <w:spacing w:line="276" w:lineRule="auto"/>
                                </w:pPr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8" o:spid="_x0000_s1027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" o:allowincell="f" filled="f" stroked="f" strokeweight=".25pt">
                    <v:textbox style="mso-fit-shape-to-text:t" inset=",18pt,,18pt">
                      <w:txbxContent>
                        <w:p w:rsidR="000860BF" w:rsidRDefault="00A349B8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32B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Bits pilani</w:t>
                              </w:r>
                            </w:sdtContent>
                          </w:sdt>
                        </w:p>
                        <w:p w:rsidR="000860BF" w:rsidRDefault="000860BF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0860BF" w:rsidRDefault="00A349B8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2-02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32B0D">
                                <w:t>February 2, 2016</w:t>
                              </w:r>
                            </w:sdtContent>
                          </w:sdt>
                        </w:p>
                        <w:p w:rsidR="000860BF" w:rsidRDefault="00A349B8">
                          <w:pPr>
                            <w:pStyle w:val="NoSpacing"/>
                            <w:spacing w:line="276" w:lineRule="auto"/>
                            <w:jc w:val="center"/>
                          </w:pPr>
                          <w:r>
                            <w:t xml:space="preserve">Authored by: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32B0D">
                                <w:rPr>
                                  <w:lang w:val="en-IN"/>
                                </w:rPr>
                                <w:t>Rishabh Agarwal</w:t>
                              </w:r>
                            </w:sdtContent>
                          </w:sdt>
                          <w:r w:rsidR="00CA433B">
                            <w:t xml:space="preserve"> Jain</w:t>
                          </w:r>
                        </w:p>
                        <w:p w:rsidR="00CA433B" w:rsidRPr="00CA433B" w:rsidRDefault="00CA433B" w:rsidP="00CA433B">
                          <w:pPr>
                            <w:pStyle w:val="NoSpacing"/>
                            <w:spacing w:line="276" w:lineRule="auto"/>
                            <w:rPr>
                              <w:color w:val="D34817" w:themeColor="accent1"/>
                            </w:rPr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  <w:t xml:space="preserve">Email: </w:t>
                          </w:r>
                          <w:hyperlink r:id="rId13" w:history="1">
                            <w:r w:rsidRPr="00CA433B">
                              <w:rPr>
                                <w:rStyle w:val="Hyperlink"/>
                                <w:color w:val="D34817" w:themeColor="accent1"/>
                              </w:rPr>
                              <w:t>f2013508@pilani.bits-pilani.ac.in</w:t>
                            </w:r>
                          </w:hyperlink>
                        </w:p>
                        <w:p w:rsidR="00CA433B" w:rsidRPr="00CA433B" w:rsidRDefault="00CA433B" w:rsidP="00CA433B">
                          <w:pPr>
                            <w:pStyle w:val="NoSpacing"/>
                            <w:spacing w:line="276" w:lineRule="auto"/>
                            <w:rPr>
                              <w:color w:val="D34817" w:themeColor="accent1"/>
                            </w:rPr>
                          </w:pPr>
                          <w:r w:rsidRPr="00CA433B">
                            <w:rPr>
                              <w:color w:val="D34817" w:themeColor="accent1"/>
                            </w:rPr>
                            <w:tab/>
                          </w:r>
                          <w:r w:rsidRPr="00CA433B">
                            <w:rPr>
                              <w:color w:val="D34817" w:themeColor="accent1"/>
                            </w:rPr>
                            <w:tab/>
                          </w:r>
                          <w:r w:rsidRPr="00CA433B">
                            <w:rPr>
                              <w:color w:val="D34817" w:themeColor="accent1"/>
                            </w:rPr>
                            <w:tab/>
                          </w:r>
                          <w:r w:rsidRPr="00CA433B">
                            <w:rPr>
                              <w:color w:val="D34817" w:themeColor="accent1"/>
                            </w:rPr>
                            <w:tab/>
                          </w:r>
                          <w:r w:rsidRPr="00CA433B">
                            <w:rPr>
                              <w:color w:val="D34817" w:themeColor="accent1"/>
                            </w:rPr>
                            <w:tab/>
                          </w:r>
                          <w:hyperlink r:id="rId14" w:history="1">
                            <w:r w:rsidRPr="00CA433B">
                              <w:rPr>
                                <w:rStyle w:val="Hyperlink"/>
                                <w:color w:val="D34817" w:themeColor="accent1"/>
                              </w:rPr>
                              <w:t>Rishab.mps@gmail.com</w:t>
                            </w:r>
                          </w:hyperlink>
                        </w:p>
                        <w:p w:rsidR="00CA433B" w:rsidRDefault="00CA433B" w:rsidP="00CA433B">
                          <w:pPr>
                            <w:pStyle w:val="NoSpacing"/>
                            <w:spacing w:line="276" w:lineRule="auto"/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sdtContent>
      </w:sdt>
    </w:p>
    <w:p w:rsidR="00832B0D" w:rsidRDefault="00832B0D" w:rsidP="00832B0D">
      <w:pPr>
        <w:pStyle w:val="Heading1"/>
        <w:rPr>
          <w:color w:val="9D3511" w:themeColor="accent1" w:themeShade="BF"/>
        </w:rPr>
      </w:pPr>
      <w:r>
        <w:rPr>
          <w:color w:val="9D3511" w:themeColor="accent1" w:themeShade="BF"/>
        </w:rPr>
        <w:lastRenderedPageBreak/>
        <w:t>Problem Statement:</w:t>
      </w:r>
    </w:p>
    <w:p w:rsidR="00832B0D" w:rsidRPr="00832B0D" w:rsidRDefault="00832B0D" w:rsidP="00832B0D">
      <w:pPr>
        <w:autoSpaceDE w:val="0"/>
        <w:autoSpaceDN w:val="0"/>
        <w:adjustRightInd w:val="0"/>
        <w:spacing w:after="0" w:line="240" w:lineRule="auto"/>
        <w:rPr>
          <w:rFonts w:cs="DejaVuSerif-Italic"/>
          <w:iCs/>
          <w:color w:val="222222"/>
          <w:sz w:val="32"/>
          <w:szCs w:val="32"/>
          <w:lang w:val="en-IN"/>
        </w:rPr>
      </w:pPr>
      <w:r w:rsidRPr="00832B0D">
        <w:rPr>
          <w:rFonts w:cs="DejaVuSerif-Italic"/>
          <w:iCs/>
          <w:color w:val="222222"/>
          <w:sz w:val="32"/>
          <w:szCs w:val="32"/>
          <w:lang w:val="en-IN"/>
        </w:rPr>
        <w:t>Build a database of products from at least</w:t>
      </w:r>
      <w:r>
        <w:rPr>
          <w:rFonts w:cs="DejaVuSerif-Italic"/>
          <w:iCs/>
          <w:color w:val="222222"/>
          <w:sz w:val="32"/>
          <w:szCs w:val="32"/>
          <w:lang w:val="en-IN"/>
        </w:rPr>
        <w:t xml:space="preserve"> 3 different fashionable stores for women</w:t>
      </w:r>
      <w:r w:rsidRPr="00832B0D">
        <w:rPr>
          <w:rFonts w:cs="DejaVuSerif-Italic"/>
          <w:iCs/>
          <w:color w:val="222222"/>
          <w:sz w:val="32"/>
          <w:szCs w:val="32"/>
          <w:lang w:val="en-IN"/>
        </w:rPr>
        <w:t>. Design</w:t>
      </w:r>
      <w:r w:rsidRPr="00832B0D">
        <w:rPr>
          <w:rFonts w:cs="DejaVuSerif-Italic"/>
          <w:iCs/>
          <w:color w:val="222222"/>
          <w:sz w:val="32"/>
          <w:szCs w:val="32"/>
          <w:lang w:val="en-IN"/>
        </w:rPr>
        <w:t xml:space="preserve"> an algorithm to analyse a look an</w:t>
      </w:r>
      <w:r>
        <w:rPr>
          <w:rFonts w:cs="DejaVuSerif-Italic"/>
          <w:iCs/>
          <w:color w:val="222222"/>
          <w:sz w:val="32"/>
          <w:szCs w:val="32"/>
          <w:lang w:val="en-IN"/>
        </w:rPr>
        <w:t xml:space="preserve">d identify the closest matching </w:t>
      </w:r>
      <w:r w:rsidRPr="00832B0D">
        <w:rPr>
          <w:rFonts w:cs="DejaVuSerif-Italic"/>
          <w:iCs/>
          <w:color w:val="222222"/>
          <w:sz w:val="32"/>
          <w:szCs w:val="32"/>
          <w:lang w:val="en-IN"/>
        </w:rPr>
        <w:t>products from your pool of products.</w:t>
      </w:r>
    </w:p>
    <w:p w:rsidR="00832B0D" w:rsidRDefault="00832B0D" w:rsidP="00832B0D"/>
    <w:p w:rsidR="00832B0D" w:rsidRDefault="00832B0D" w:rsidP="00832B0D">
      <w:pPr>
        <w:pStyle w:val="Heading1"/>
        <w:rPr>
          <w:color w:val="9D3511" w:themeColor="accent1" w:themeShade="BF"/>
        </w:rPr>
      </w:pPr>
      <w:r>
        <w:rPr>
          <w:color w:val="9D3511" w:themeColor="accent1" w:themeShade="BF"/>
        </w:rPr>
        <w:t>Solution (Approach used):</w:t>
      </w:r>
    </w:p>
    <w:p w:rsidR="00832B0D" w:rsidRDefault="00981AB8" w:rsidP="00981AB8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Databases built:</w:t>
      </w:r>
    </w:p>
    <w:p w:rsidR="00981AB8" w:rsidRDefault="00981AB8" w:rsidP="00981AB8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Koovs.com – Dresses,tops,jeans</w:t>
      </w:r>
    </w:p>
    <w:p w:rsidR="00981AB8" w:rsidRDefault="00981AB8" w:rsidP="00981AB8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Forever21 – Jackets,jumpsuits,tops,dresses</w:t>
      </w:r>
    </w:p>
    <w:p w:rsidR="00981AB8" w:rsidRDefault="00981AB8" w:rsidP="00981AB8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Vajor.com – Tops,Dresses,leggings.</w:t>
      </w:r>
    </w:p>
    <w:p w:rsidR="00981AB8" w:rsidRDefault="00981AB8" w:rsidP="00981AB8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Fabally.com – Various party dresses and others.</w:t>
      </w:r>
    </w:p>
    <w:p w:rsidR="00981AB8" w:rsidRDefault="00981AB8" w:rsidP="00981AB8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Chumbak – Many trademark dresses of chumbak.</w:t>
      </w:r>
    </w:p>
    <w:p w:rsidR="00981AB8" w:rsidRDefault="00981AB8" w:rsidP="00981AB8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Method used:</w:t>
      </w:r>
    </w:p>
    <w:p w:rsidR="00981AB8" w:rsidRDefault="00981AB8" w:rsidP="00981AB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I decided to </w:t>
      </w:r>
      <w:r w:rsidR="00F23B2A">
        <w:rPr>
          <w:sz w:val="32"/>
          <w:szCs w:val="32"/>
        </w:rPr>
        <w:t>use</w:t>
      </w:r>
      <w:r>
        <w:rPr>
          <w:sz w:val="32"/>
          <w:szCs w:val="32"/>
        </w:rPr>
        <w:t xml:space="preserve"> D</w:t>
      </w:r>
      <w:bookmarkStart w:id="0" w:name="_GoBack"/>
      <w:bookmarkEnd w:id="0"/>
      <w:r>
        <w:rPr>
          <w:sz w:val="32"/>
          <w:szCs w:val="32"/>
        </w:rPr>
        <w:t>eep learning to extract features and identify the products from images.</w:t>
      </w:r>
    </w:p>
    <w:p w:rsidR="00981AB8" w:rsidRDefault="00981AB8" w:rsidP="00981AB8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Testing:</w:t>
      </w:r>
    </w:p>
    <w:p w:rsidR="00981AB8" w:rsidRPr="00981AB8" w:rsidRDefault="00981AB8" w:rsidP="00981AB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Extensive testing on various Images and on Images provided by wooplr.</w:t>
      </w:r>
    </w:p>
    <w:p w:rsidR="00496115" w:rsidRDefault="00981AB8" w:rsidP="00981AB8">
      <w:pPr>
        <w:pStyle w:val="Heading1"/>
        <w:ind w:left="720"/>
        <w:rPr>
          <w:color w:val="9D3511" w:themeColor="accent1" w:themeShade="BF"/>
        </w:rPr>
      </w:pPr>
      <w:r>
        <w:rPr>
          <w:color w:val="9D3511" w:themeColor="accent1" w:themeShade="BF"/>
        </w:rPr>
        <w:t>Detail about deep learning model is provided from the next page</w:t>
      </w:r>
      <w:r>
        <w:rPr>
          <w:color w:val="9D3511" w:themeColor="accent1" w:themeShade="BF"/>
        </w:rPr>
        <w:tab/>
      </w:r>
    </w:p>
    <w:p w:rsidR="00496115" w:rsidRDefault="00496115" w:rsidP="00981AB8">
      <w:pPr>
        <w:pStyle w:val="Heading1"/>
        <w:ind w:left="720"/>
        <w:rPr>
          <w:color w:val="9D3511" w:themeColor="accent1" w:themeShade="BF"/>
        </w:rPr>
      </w:pPr>
    </w:p>
    <w:p w:rsidR="00496115" w:rsidRDefault="00496115" w:rsidP="00981AB8">
      <w:pPr>
        <w:pStyle w:val="Heading1"/>
        <w:ind w:left="720"/>
        <w:rPr>
          <w:color w:val="9D3511" w:themeColor="accent1" w:themeShade="BF"/>
        </w:rPr>
      </w:pPr>
    </w:p>
    <w:p w:rsidR="00496115" w:rsidRDefault="00496115" w:rsidP="00981AB8">
      <w:pPr>
        <w:pStyle w:val="Heading1"/>
        <w:ind w:left="720"/>
        <w:rPr>
          <w:color w:val="9D3511" w:themeColor="accent1" w:themeShade="BF"/>
        </w:rPr>
      </w:pPr>
    </w:p>
    <w:p w:rsidR="00496115" w:rsidRDefault="00496115" w:rsidP="00981AB8">
      <w:pPr>
        <w:pStyle w:val="Heading1"/>
        <w:ind w:left="720"/>
        <w:rPr>
          <w:color w:val="9D3511" w:themeColor="accent1" w:themeShade="BF"/>
        </w:rPr>
      </w:pPr>
    </w:p>
    <w:p w:rsidR="00496115" w:rsidRDefault="00496115" w:rsidP="00981AB8">
      <w:pPr>
        <w:pStyle w:val="Heading1"/>
        <w:ind w:left="720"/>
        <w:rPr>
          <w:color w:val="9D3511" w:themeColor="accent1" w:themeShade="BF"/>
        </w:rPr>
      </w:pPr>
    </w:p>
    <w:p w:rsidR="00496115" w:rsidRDefault="00496115" w:rsidP="00981AB8">
      <w:pPr>
        <w:pStyle w:val="Heading1"/>
        <w:ind w:left="720"/>
        <w:rPr>
          <w:color w:val="9D3511" w:themeColor="accent1" w:themeShade="BF"/>
        </w:rPr>
      </w:pPr>
    </w:p>
    <w:p w:rsidR="00496115" w:rsidRDefault="00496115" w:rsidP="00981AB8">
      <w:pPr>
        <w:pStyle w:val="Heading1"/>
        <w:ind w:left="720"/>
        <w:rPr>
          <w:color w:val="9D3511" w:themeColor="accent1" w:themeShade="BF"/>
        </w:rPr>
      </w:pPr>
    </w:p>
    <w:p w:rsidR="00465332" w:rsidRDefault="00465332" w:rsidP="00465332">
      <w:pPr>
        <w:pStyle w:val="Heading1"/>
        <w:rPr>
          <w:color w:val="9D3511" w:themeColor="accent1" w:themeShade="BF"/>
        </w:rPr>
      </w:pPr>
      <w:r>
        <w:rPr>
          <w:color w:val="9D3511" w:themeColor="accent1" w:themeShade="BF"/>
        </w:rPr>
        <w:lastRenderedPageBreak/>
        <w:t>Steps involved:</w:t>
      </w:r>
    </w:p>
    <w:p w:rsidR="00465332" w:rsidRPr="00465332" w:rsidRDefault="00465332" w:rsidP="0046533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480" w:right="480"/>
        <w:rPr>
          <w:rFonts w:eastAsia="Times New Roman"/>
          <w:color w:val="000000"/>
          <w:sz w:val="32"/>
          <w:szCs w:val="32"/>
          <w:lang w:val="en-IN" w:eastAsia="en-IN"/>
        </w:rPr>
      </w:pPr>
      <w:r w:rsidRPr="00465332">
        <w:rPr>
          <w:rFonts w:eastAsia="Times New Roman"/>
          <w:color w:val="000000"/>
          <w:sz w:val="32"/>
          <w:szCs w:val="32"/>
          <w:lang w:val="en-IN" w:eastAsia="en-IN"/>
        </w:rPr>
        <w:t>Loading the Data - loading existing data into a SFrame.</w:t>
      </w:r>
    </w:p>
    <w:p w:rsidR="00465332" w:rsidRPr="00465332" w:rsidRDefault="00465332" w:rsidP="0046533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480" w:right="480"/>
        <w:rPr>
          <w:rFonts w:eastAsia="Times New Roman"/>
          <w:color w:val="000000"/>
          <w:sz w:val="32"/>
          <w:szCs w:val="32"/>
          <w:lang w:val="en-IN" w:eastAsia="en-IN"/>
        </w:rPr>
      </w:pPr>
      <w:r w:rsidRPr="00465332">
        <w:rPr>
          <w:rFonts w:eastAsia="Times New Roman"/>
          <w:color w:val="000000"/>
          <w:sz w:val="32"/>
          <w:szCs w:val="32"/>
          <w:lang w:val="en-IN" w:eastAsia="en-IN"/>
        </w:rPr>
        <w:t>Extracting the features - loading an existing pre-trained model into a model object and using it to extract features.</w:t>
      </w:r>
    </w:p>
    <w:p w:rsidR="00465332" w:rsidRPr="00465332" w:rsidRDefault="00465332" w:rsidP="0046533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480" w:right="480"/>
        <w:rPr>
          <w:rFonts w:eastAsia="Times New Roman"/>
          <w:color w:val="000000"/>
          <w:sz w:val="32"/>
          <w:szCs w:val="32"/>
          <w:lang w:val="en-IN" w:eastAsia="en-IN"/>
        </w:rPr>
      </w:pPr>
      <w:r w:rsidRPr="00465332">
        <w:rPr>
          <w:rFonts w:eastAsia="Times New Roman"/>
          <w:color w:val="000000"/>
          <w:sz w:val="32"/>
          <w:szCs w:val="32"/>
          <w:lang w:val="en-IN" w:eastAsia="en-IN"/>
        </w:rPr>
        <w:t>Calculating the Distance - Creating and training a k-nearest neighbour’s classification model on the extracted features.</w:t>
      </w:r>
    </w:p>
    <w:p w:rsidR="00465332" w:rsidRDefault="00465332" w:rsidP="0046533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480" w:right="480"/>
        <w:rPr>
          <w:rFonts w:eastAsia="Times New Roman"/>
          <w:color w:val="000000"/>
          <w:sz w:val="32"/>
          <w:szCs w:val="32"/>
          <w:lang w:val="en-IN" w:eastAsia="en-IN"/>
        </w:rPr>
      </w:pPr>
      <w:r w:rsidRPr="00465332">
        <w:rPr>
          <w:rFonts w:eastAsia="Times New Roman"/>
          <w:color w:val="000000"/>
          <w:sz w:val="32"/>
          <w:szCs w:val="32"/>
          <w:lang w:val="en-IN" w:eastAsia="en-IN"/>
        </w:rPr>
        <w:t>Finding Similar Items - Using the k-nearest neighbour’s model to help us find similar items.</w:t>
      </w:r>
    </w:p>
    <w:p w:rsidR="00465332" w:rsidRDefault="00465332" w:rsidP="00465332">
      <w:pPr>
        <w:pStyle w:val="Heading1"/>
        <w:rPr>
          <w:color w:val="9D3511" w:themeColor="accent1" w:themeShade="BF"/>
          <w:lang w:val="en-IN" w:eastAsia="en-IN"/>
        </w:rPr>
      </w:pPr>
      <w:r>
        <w:rPr>
          <w:color w:val="9D3511" w:themeColor="accent1" w:themeShade="BF"/>
          <w:lang w:val="en-IN" w:eastAsia="en-IN"/>
        </w:rPr>
        <w:t>Deep Learning Model used:</w:t>
      </w:r>
    </w:p>
    <w:p w:rsidR="00465332" w:rsidRPr="00465332" w:rsidRDefault="00465332" w:rsidP="00465332">
      <w:pPr>
        <w:rPr>
          <w:sz w:val="32"/>
          <w:szCs w:val="32"/>
          <w:lang w:val="en-IN" w:eastAsia="en-IN"/>
        </w:rPr>
      </w:pPr>
      <w:r w:rsidRPr="00465332">
        <w:rPr>
          <w:color w:val="000000"/>
          <w:sz w:val="32"/>
          <w:szCs w:val="32"/>
          <w:shd w:val="clear" w:color="auto" w:fill="FFFFFF"/>
        </w:rPr>
        <w:t>We</w:t>
      </w:r>
      <w:r w:rsidRPr="00465332">
        <w:rPr>
          <w:color w:val="000000"/>
          <w:sz w:val="32"/>
          <w:szCs w:val="32"/>
          <w:shd w:val="clear" w:color="auto" w:fill="FFFFFF"/>
        </w:rPr>
        <w:t xml:space="preserve"> load the model that will be used to extract visual features extracted via a trained deep neural network. This is an </w:t>
      </w:r>
      <w:r w:rsidRPr="00465332">
        <w:rPr>
          <w:color w:val="000000"/>
          <w:sz w:val="32"/>
          <w:szCs w:val="32"/>
          <w:shd w:val="clear" w:color="auto" w:fill="FFFFFF"/>
        </w:rPr>
        <w:t>Alex Net</w:t>
      </w:r>
      <w:r w:rsidRPr="00465332">
        <w:rPr>
          <w:color w:val="000000"/>
          <w:sz w:val="32"/>
          <w:szCs w:val="32"/>
          <w:shd w:val="clear" w:color="auto" w:fill="FFFFFF"/>
        </w:rPr>
        <w:t xml:space="preserve"> architecture that has been trained on the ImageNet data set for 45 iterations.</w:t>
      </w:r>
    </w:p>
    <w:p w:rsidR="00465332" w:rsidRDefault="00465332" w:rsidP="00465332">
      <w:pPr>
        <w:shd w:val="clear" w:color="auto" w:fill="FFFFFF"/>
        <w:spacing w:before="100" w:beforeAutospacing="1" w:after="100" w:afterAutospacing="1" w:line="300" w:lineRule="atLeast"/>
        <w:ind w:right="480"/>
      </w:pPr>
      <w:r>
        <w:rPr>
          <w:noProof/>
          <w:lang w:val="en-IN" w:eastAsia="en-IN"/>
        </w:rPr>
        <w:drawing>
          <wp:inline distT="0" distB="0" distL="0" distR="0">
            <wp:extent cx="5943600" cy="1994078"/>
            <wp:effectExtent l="0" t="0" r="0" b="6350"/>
            <wp:docPr id="3" name="Picture 3" descr="http://localhost:8888/notebooks/Desktop/pydata_seattle_2015/02-image_similarity_search/images/Alex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888/notebooks/Desktop/pydata_seattle_2015/02-image_similarity_search/images/AlexNe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B0D" w:rsidRPr="00465332" w:rsidRDefault="00465332" w:rsidP="00465332">
      <w:pPr>
        <w:shd w:val="clear" w:color="auto" w:fill="FFFFFF"/>
        <w:spacing w:before="100" w:beforeAutospacing="1" w:after="100" w:afterAutospacing="1" w:line="300" w:lineRule="atLeast"/>
        <w:ind w:right="480"/>
        <w:rPr>
          <w:rFonts w:eastAsia="Times New Roman"/>
          <w:color w:val="000000"/>
          <w:sz w:val="32"/>
          <w:szCs w:val="32"/>
          <w:lang w:val="en-IN" w:eastAsia="en-IN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4B1AF8B7" wp14:editId="64C45C38">
            <wp:extent cx="5593080" cy="457200"/>
            <wp:effectExtent l="0" t="0" r="7620" b="0"/>
            <wp:docPr id="4" name="Picture 4" descr="http://localhost:8888/notebooks/Desktop/pydata_seattle_2015/02-image_similarity_search/images/workflo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ocalhost:8888/notebooks/Desktop/pydata_seattle_2015/02-image_similarity_search/images/workflow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B0D">
        <w:br w:type="page"/>
      </w:r>
    </w:p>
    <w:p w:rsidR="00465332" w:rsidRDefault="00465332" w:rsidP="00465332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lastRenderedPageBreak/>
        <w:br/>
      </w:r>
    </w:p>
    <w:p w:rsidR="00465332" w:rsidRDefault="00465332" w:rsidP="00832B0D">
      <w:r>
        <w:rPr>
          <w:noProof/>
          <w:lang w:val="en-IN" w:eastAsia="en-IN"/>
        </w:rPr>
        <w:drawing>
          <wp:inline distT="0" distB="0" distL="0" distR="0" wp14:anchorId="5BF47594" wp14:editId="090FE935">
            <wp:extent cx="5943600" cy="2637692"/>
            <wp:effectExtent l="0" t="0" r="0" b="0"/>
            <wp:docPr id="5" name="Picture 5" descr="http://localhost:8888/notebooks/Desktop/pydata_seattle_2015/02-image_similarity_search/images/feature_ext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ocalhost:8888/notebooks/Desktop/pydata_seattle_2015/02-image_similarity_search/images/feature_extrac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332" w:rsidRPr="00465332" w:rsidRDefault="00465332" w:rsidP="00465332">
      <w:pPr>
        <w:rPr>
          <w:sz w:val="32"/>
          <w:szCs w:val="32"/>
        </w:rPr>
      </w:pPr>
      <w:r w:rsidRPr="00465332">
        <w:rPr>
          <w:color w:val="000000"/>
          <w:sz w:val="32"/>
          <w:szCs w:val="32"/>
          <w:shd w:val="clear" w:color="auto" w:fill="FFFFFF"/>
        </w:rPr>
        <w:t>This is the last step in building the similar items recommdendation model. Using the features we extracted above, we are going to create a </w:t>
      </w:r>
      <w:r w:rsidRPr="00465332">
        <w:rPr>
          <w:i/>
          <w:iCs/>
          <w:color w:val="000000"/>
          <w:sz w:val="32"/>
          <w:szCs w:val="32"/>
          <w:shd w:val="clear" w:color="auto" w:fill="FFFFFF"/>
        </w:rPr>
        <w:t>k</w:t>
      </w:r>
      <w:r w:rsidRPr="00465332">
        <w:rPr>
          <w:color w:val="000000"/>
          <w:sz w:val="32"/>
          <w:szCs w:val="32"/>
          <w:shd w:val="clear" w:color="auto" w:fill="FFFFFF"/>
        </w:rPr>
        <w:t>-Nearest Neighbors model that measures the distance between all our features enables end users to find products whose images match most closely.</w:t>
      </w:r>
    </w:p>
    <w:p w:rsidR="00584259" w:rsidRDefault="00465332" w:rsidP="00465332">
      <w:r>
        <w:rPr>
          <w:noProof/>
          <w:lang w:val="en-IN" w:eastAsia="en-IN"/>
        </w:rPr>
        <w:drawing>
          <wp:inline distT="0" distB="0" distL="0" distR="0" wp14:anchorId="5854533F" wp14:editId="399632A4">
            <wp:extent cx="5943600" cy="1870898"/>
            <wp:effectExtent l="0" t="0" r="0" b="0"/>
            <wp:docPr id="6" name="Picture 6" descr="http://localhost:8888/notebooks/Desktop/pydata_seattle_2015/02-image_similarity_search/images/nearest_neighb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ocalhost:8888/notebooks/Desktop/pydata_seattle_2015/02-image_similarity_search/images/nearest_neighbor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59" w:rsidRPr="00584259" w:rsidRDefault="00584259" w:rsidP="00584259"/>
    <w:p w:rsidR="00584259" w:rsidRPr="00584259" w:rsidRDefault="00584259" w:rsidP="00584259"/>
    <w:p w:rsidR="00584259" w:rsidRDefault="00584259" w:rsidP="00584259"/>
    <w:p w:rsidR="00584259" w:rsidRDefault="00584259" w:rsidP="00584259">
      <w:pPr>
        <w:tabs>
          <w:tab w:val="left" w:pos="1236"/>
        </w:tabs>
      </w:pPr>
      <w:r>
        <w:tab/>
      </w:r>
    </w:p>
    <w:p w:rsidR="00584259" w:rsidRDefault="00584259">
      <w:pPr>
        <w:spacing w:after="200"/>
      </w:pPr>
    </w:p>
    <w:p w:rsidR="00584259" w:rsidRDefault="00584259">
      <w:pPr>
        <w:spacing w:after="200"/>
      </w:pPr>
    </w:p>
    <w:p w:rsidR="00584259" w:rsidRDefault="00584259" w:rsidP="00584259">
      <w:pPr>
        <w:pStyle w:val="Heading1"/>
        <w:rPr>
          <w:color w:val="9D3511" w:themeColor="accent1" w:themeShade="BF"/>
        </w:rPr>
      </w:pPr>
      <w:r>
        <w:rPr>
          <w:color w:val="9D3511" w:themeColor="accent1" w:themeShade="BF"/>
        </w:rPr>
        <w:lastRenderedPageBreak/>
        <w:t>Test:</w:t>
      </w:r>
    </w:p>
    <w:p w:rsidR="00584259" w:rsidRPr="00584259" w:rsidRDefault="00584259" w:rsidP="00584259"/>
    <w:p w:rsidR="00584259" w:rsidRPr="00584259" w:rsidRDefault="00584259" w:rsidP="00584259">
      <w:pPr>
        <w:pStyle w:val="ListParagraph"/>
        <w:numPr>
          <w:ilvl w:val="0"/>
          <w:numId w:val="20"/>
        </w:numPr>
        <w:spacing w:after="200"/>
        <w:rPr>
          <w:sz w:val="32"/>
          <w:szCs w:val="32"/>
        </w:rPr>
      </w:pPr>
      <w:r w:rsidRPr="00584259">
        <w:rPr>
          <w:noProof/>
          <w:lang w:val="en-IN" w:eastAsia="en-IN"/>
        </w:rPr>
        <w:drawing>
          <wp:anchor distT="0" distB="0" distL="114300" distR="114300" simplePos="0" relativeHeight="251659776" behindDoc="0" locked="0" layoutInCell="1" allowOverlap="1" wp14:anchorId="777DEA0F" wp14:editId="34894420">
            <wp:simplePos x="0" y="0"/>
            <wp:positionH relativeFrom="column">
              <wp:posOffset>45720</wp:posOffset>
            </wp:positionH>
            <wp:positionV relativeFrom="paragraph">
              <wp:posOffset>432435</wp:posOffset>
            </wp:positionV>
            <wp:extent cx="5931535" cy="3329940"/>
            <wp:effectExtent l="0" t="0" r="0" b="3810"/>
            <wp:wrapSquare wrapText="bothSides"/>
            <wp:docPr id="7" name="Picture 7" descr="C:\Users\rishab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ab\Desktop\Cap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6" b="6587"/>
                    <a:stretch/>
                  </pic:blipFill>
                  <pic:spPr bwMode="auto">
                    <a:xfrm>
                      <a:off x="0" y="0"/>
                      <a:ext cx="593153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259">
        <w:rPr>
          <w:sz w:val="32"/>
          <w:szCs w:val="32"/>
        </w:rPr>
        <w:t>Selecting the test image and resizing to a standard size in dataset.</w:t>
      </w:r>
    </w:p>
    <w:p w:rsidR="00584259" w:rsidRDefault="00584259">
      <w:pPr>
        <w:spacing w:after="200"/>
      </w:pPr>
    </w:p>
    <w:p w:rsidR="00584259" w:rsidRPr="00584259" w:rsidRDefault="00584259" w:rsidP="00584259">
      <w:pPr>
        <w:pStyle w:val="ListParagraph"/>
        <w:numPr>
          <w:ilvl w:val="0"/>
          <w:numId w:val="20"/>
        </w:numPr>
        <w:spacing w:after="200"/>
        <w:rPr>
          <w:sz w:val="32"/>
          <w:szCs w:val="32"/>
        </w:rPr>
      </w:pPr>
      <w:r>
        <w:rPr>
          <w:sz w:val="32"/>
          <w:szCs w:val="32"/>
        </w:rPr>
        <w:t>Querying the nearest model and printing the resulted Images.</w:t>
      </w:r>
    </w:p>
    <w:p w:rsidR="00584259" w:rsidRDefault="00584259" w:rsidP="00584259">
      <w:pPr>
        <w:tabs>
          <w:tab w:val="left" w:pos="1236"/>
        </w:tabs>
      </w:pPr>
      <w:r>
        <w:rPr>
          <w:noProof/>
          <w:lang w:val="en-IN" w:eastAsia="en-IN"/>
        </w:rPr>
        <w:drawing>
          <wp:inline distT="0" distB="0" distL="0" distR="0" wp14:anchorId="3EE8C8BC" wp14:editId="1ABDE94F">
            <wp:extent cx="5486400" cy="3221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182" r="128" b="-599"/>
                    <a:stretch/>
                  </pic:blipFill>
                  <pic:spPr bwMode="auto">
                    <a:xfrm>
                      <a:off x="0" y="0"/>
                      <a:ext cx="5489655" cy="322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0BF" w:rsidRDefault="00570483" w:rsidP="00584259">
      <w:pPr>
        <w:pStyle w:val="Heading1"/>
        <w:rPr>
          <w:color w:val="9D3511" w:themeColor="accent1" w:themeShade="BF"/>
        </w:rPr>
      </w:pPr>
      <w:r>
        <w:rPr>
          <w:color w:val="9D3511" w:themeColor="accent1" w:themeShade="BF"/>
        </w:rPr>
        <w:lastRenderedPageBreak/>
        <w:t>Limitation</w:t>
      </w:r>
      <w:r w:rsidR="00584259">
        <w:rPr>
          <w:color w:val="9D3511" w:themeColor="accent1" w:themeShade="BF"/>
        </w:rPr>
        <w:t>:</w:t>
      </w:r>
    </w:p>
    <w:p w:rsidR="00584259" w:rsidRDefault="00584259" w:rsidP="00584259"/>
    <w:p w:rsidR="00584259" w:rsidRDefault="00584259" w:rsidP="00584259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Lack of </w:t>
      </w:r>
      <w:r w:rsidR="00F23B2A">
        <w:rPr>
          <w:sz w:val="32"/>
          <w:szCs w:val="32"/>
        </w:rPr>
        <w:t>computation</w:t>
      </w:r>
      <w:r>
        <w:rPr>
          <w:sz w:val="32"/>
          <w:szCs w:val="32"/>
        </w:rPr>
        <w:t xml:space="preserve"> power to train my own deep learning neural network. Hence resulting in use of ALexNet.</w:t>
      </w:r>
    </w:p>
    <w:p w:rsidR="00584259" w:rsidRDefault="00570483" w:rsidP="00570483">
      <w:pPr>
        <w:pStyle w:val="Heading1"/>
        <w:rPr>
          <w:color w:val="9D3511" w:themeColor="accent1" w:themeShade="BF"/>
        </w:rPr>
      </w:pPr>
      <w:r>
        <w:rPr>
          <w:color w:val="9D3511" w:themeColor="accent1" w:themeShade="BF"/>
        </w:rPr>
        <w:t>Bibliography:</w:t>
      </w:r>
    </w:p>
    <w:p w:rsidR="00570483" w:rsidRPr="00F23B2A" w:rsidRDefault="00570483" w:rsidP="00570483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570483">
        <w:rPr>
          <w:sz w:val="32"/>
          <w:szCs w:val="32"/>
        </w:rPr>
        <w:t>ImageNet Classification with Deep Convolutional</w:t>
      </w:r>
      <w:r>
        <w:rPr>
          <w:sz w:val="32"/>
          <w:szCs w:val="32"/>
        </w:rPr>
        <w:t xml:space="preserve"> </w:t>
      </w:r>
      <w:r w:rsidRPr="00570483">
        <w:rPr>
          <w:sz w:val="32"/>
          <w:szCs w:val="32"/>
        </w:rPr>
        <w:t>Neural Networks</w:t>
      </w:r>
      <w:r>
        <w:rPr>
          <w:sz w:val="32"/>
          <w:szCs w:val="32"/>
        </w:rPr>
        <w:t xml:space="preserve"> by </w:t>
      </w:r>
      <w:r w:rsidR="00F23B2A" w:rsidRPr="00F23B2A">
        <w:rPr>
          <w:sz w:val="32"/>
          <w:szCs w:val="32"/>
          <w:lang w:val="en-IN"/>
        </w:rPr>
        <w:t>Alex Krizhevsky</w:t>
      </w:r>
      <w:r w:rsidR="00F23B2A">
        <w:rPr>
          <w:sz w:val="32"/>
          <w:szCs w:val="32"/>
          <w:lang w:val="en-IN"/>
        </w:rPr>
        <w:t xml:space="preserve"> , </w:t>
      </w:r>
      <w:r w:rsidR="00F23B2A" w:rsidRPr="00F23B2A">
        <w:rPr>
          <w:sz w:val="32"/>
          <w:szCs w:val="32"/>
          <w:lang w:val="en-IN"/>
        </w:rPr>
        <w:t>Ilya Sutskever</w:t>
      </w:r>
      <w:r w:rsidR="00F23B2A">
        <w:rPr>
          <w:sz w:val="32"/>
          <w:szCs w:val="32"/>
          <w:lang w:val="en-IN"/>
        </w:rPr>
        <w:t xml:space="preserve"> , </w:t>
      </w:r>
      <w:r w:rsidR="00F23B2A" w:rsidRPr="00F23B2A">
        <w:rPr>
          <w:sz w:val="32"/>
          <w:szCs w:val="32"/>
          <w:lang w:val="en-IN"/>
        </w:rPr>
        <w:t>Geoffrey E. Hinton</w:t>
      </w:r>
      <w:r w:rsidR="00F23B2A">
        <w:rPr>
          <w:sz w:val="32"/>
          <w:szCs w:val="32"/>
          <w:lang w:val="en-IN"/>
        </w:rPr>
        <w:t xml:space="preserve"> -2012</w:t>
      </w:r>
    </w:p>
    <w:p w:rsidR="00F23B2A" w:rsidRPr="00570483" w:rsidRDefault="00F23B2A" w:rsidP="00570483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  <w:lang w:val="en-IN"/>
        </w:rPr>
        <w:t>Python references.</w:t>
      </w:r>
    </w:p>
    <w:sectPr w:rsidR="00F23B2A" w:rsidRPr="00570483">
      <w:footerReference w:type="even" r:id="rId21"/>
      <w:footerReference w:type="default" r:id="rId22"/>
      <w:pgSz w:w="12240" w:h="15840" w:code="1"/>
      <w:pgMar w:top="1440" w:right="1440" w:bottom="1440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49B8" w:rsidRDefault="00A349B8">
      <w:pPr>
        <w:spacing w:after="0" w:line="240" w:lineRule="auto"/>
      </w:pPr>
      <w:r>
        <w:separator/>
      </w:r>
    </w:p>
  </w:endnote>
  <w:endnote w:type="continuationSeparator" w:id="0">
    <w:p w:rsidR="00A349B8" w:rsidRDefault="00A34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DejaVuSerif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0BF" w:rsidRDefault="00A349B8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0860BF" w:rsidRDefault="00A349B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F23B2A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en-IN"/>
                                </w:rPr>
                                <w:t>Algorithm to identify closest matching product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2-0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32B0D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2/2/2016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" o:allowincell="f" filled="f" stroked="f">
              <v:textbox style="layout-flow:vertical;mso-layout-flow-alt:bottom-to-top" inset=",,8.64pt,10.8pt">
                <w:txbxContent>
                  <w:p w:rsidR="000860BF" w:rsidRDefault="00A349B8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F23B2A">
                          <w:rPr>
                            <w:rFonts w:asciiTheme="majorHAnsi" w:eastAsiaTheme="majorEastAsia" w:hAnsiTheme="majorHAnsi" w:cstheme="majorBidi"/>
                            <w:sz w:val="20"/>
                            <w:lang w:val="en-IN"/>
                          </w:rPr>
                          <w:t>Algorithm to identify closest matching product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6-02-02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32B0D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2/2/2016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7BF226EC" id="AutoShape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0860BF" w:rsidRDefault="00A349B8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B436EB" w:rsidRPr="00B436E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4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" o:allowincell="f" fillcolor="#d34817 [3204]" stroked="f">
              <v:textbox inset="0,0,0,0">
                <w:txbxContent>
                  <w:p w:rsidR="000860BF" w:rsidRDefault="00A349B8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B436EB" w:rsidRPr="00B436EB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4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0BF" w:rsidRDefault="00A349B8">
    <w:pPr>
      <w:rPr>
        <w:sz w:val="20"/>
      </w:rPr>
    </w:pPr>
    <w:r>
      <w:rPr>
        <w:noProof/>
        <w:sz w:val="10"/>
        <w:szCs w:val="10"/>
        <w:lang w:val="en-IN" w:eastAsia="en-IN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0860BF" w:rsidRDefault="00A349B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F23B2A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en-IN"/>
                                </w:rPr>
                                <w:t>Algorithm to identify closest matching product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2-0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32B0D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2/2/2016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" o:allowincell="f" filled="f" stroked="f">
              <v:textbox style="layout-flow:vertical;mso-layout-flow-alt:bottom-to-top" inset=",,8.64pt,10.8pt">
                <w:txbxContent>
                  <w:p w:rsidR="000860BF" w:rsidRDefault="00A349B8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F23B2A">
                          <w:rPr>
                            <w:rFonts w:asciiTheme="majorHAnsi" w:eastAsiaTheme="majorEastAsia" w:hAnsiTheme="majorHAnsi" w:cstheme="majorBidi"/>
                            <w:sz w:val="20"/>
                            <w:lang w:val="en-IN"/>
                          </w:rPr>
                          <w:t>Algorithm to identify closest matching product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6-02-02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32B0D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2/2/2016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558208BE" id="AutoShape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DEnyKC6&#10;AgAAv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0860BF" w:rsidRDefault="00A349B8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B436EB" w:rsidRPr="00B436EB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" o:allowincell="f" fillcolor="#d34817 [3204]" stroked="f">
              <v:textbox inset="0,0,0,0">
                <w:txbxContent>
                  <w:p w:rsidR="000860BF" w:rsidRDefault="00A349B8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B436EB" w:rsidRPr="00B436EB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0860BF" w:rsidRDefault="000860BF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49B8" w:rsidRDefault="00A349B8">
      <w:pPr>
        <w:spacing w:after="0" w:line="240" w:lineRule="auto"/>
      </w:pPr>
      <w:r>
        <w:separator/>
      </w:r>
    </w:p>
  </w:footnote>
  <w:footnote w:type="continuationSeparator" w:id="0">
    <w:p w:rsidR="00A349B8" w:rsidRDefault="00A34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40E46F9"/>
    <w:multiLevelType w:val="hybridMultilevel"/>
    <w:tmpl w:val="23DE7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0F7C7A"/>
    <w:multiLevelType w:val="hybridMultilevel"/>
    <w:tmpl w:val="40B4C00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8201A06"/>
    <w:multiLevelType w:val="multilevel"/>
    <w:tmpl w:val="05AAA0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2931030A"/>
    <w:multiLevelType w:val="hybridMultilevel"/>
    <w:tmpl w:val="AB50C66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F1F7E48"/>
    <w:multiLevelType w:val="hybridMultilevel"/>
    <w:tmpl w:val="13D09A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D2A68"/>
    <w:multiLevelType w:val="hybridMultilevel"/>
    <w:tmpl w:val="1B4E0A56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9A20B57"/>
    <w:multiLevelType w:val="hybridMultilevel"/>
    <w:tmpl w:val="88FC9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E56A26"/>
    <w:multiLevelType w:val="hybridMultilevel"/>
    <w:tmpl w:val="24AC46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004166"/>
    <w:multiLevelType w:val="hybridMultilevel"/>
    <w:tmpl w:val="4AFADFC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19533D5"/>
    <w:multiLevelType w:val="hybridMultilevel"/>
    <w:tmpl w:val="6492973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6"/>
  </w:num>
  <w:num w:numId="12">
    <w:abstractNumId w:val="10"/>
  </w:num>
  <w:num w:numId="13">
    <w:abstractNumId w:val="14"/>
  </w:num>
  <w:num w:numId="14">
    <w:abstractNumId w:val="11"/>
  </w:num>
  <w:num w:numId="15">
    <w:abstractNumId w:val="8"/>
  </w:num>
  <w:num w:numId="16">
    <w:abstractNumId w:val="5"/>
  </w:num>
  <w:num w:numId="17">
    <w:abstractNumId w:val="9"/>
  </w:num>
  <w:num w:numId="18">
    <w:abstractNumId w:val="13"/>
  </w:num>
  <w:num w:numId="19">
    <w:abstractNumId w:val="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B0D"/>
    <w:rsid w:val="000860BF"/>
    <w:rsid w:val="003B27EA"/>
    <w:rsid w:val="00465332"/>
    <w:rsid w:val="00496115"/>
    <w:rsid w:val="00570483"/>
    <w:rsid w:val="00584259"/>
    <w:rsid w:val="007A5E50"/>
    <w:rsid w:val="00832B0D"/>
    <w:rsid w:val="00981AB8"/>
    <w:rsid w:val="00A349B8"/>
    <w:rsid w:val="00B436EB"/>
    <w:rsid w:val="00CA433B"/>
    <w:rsid w:val="00F23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B3A8A02-F4F1-44B5-997E-5F4CAE6A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hAnsiTheme="majorHAnsi"/>
      <w:b/>
      <w:color w:val="9D3511" w:themeColor="accent1" w:themeShade="BF"/>
      <w:spacing w:val="2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hAnsiTheme="majorHAnsi"/>
      <w:b/>
      <w:color w:val="9D3511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="Times New Roman"/>
      <w:b/>
      <w:color w:val="9D3511" w:themeColor="accent1" w:themeShade="BF"/>
      <w:spacing w:val="2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="Times New Roman"/>
      <w:b/>
      <w:color w:val="9D3511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hAnsiTheme="majorHAnsi" w:cstheme="minorHAnsi"/>
      <w:color w:val="000000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D34817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808080" w:themeColor="background1" w:themeShade="80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808080" w:themeColor="background1" w:themeShade="80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paragraph" w:styleId="ListParagraph">
    <w:name w:val="List Paragraph"/>
    <w:basedOn w:val="Normal"/>
    <w:uiPriority w:val="34"/>
    <w:qFormat/>
    <w:rsid w:val="00832B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33B"/>
    <w:rPr>
      <w:color w:val="CC9900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65332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  <w:lang w:val="en-IN" w:eastAsia="en-IN"/>
    </w:rPr>
  </w:style>
  <w:style w:type="character" w:customStyle="1" w:styleId="apple-converted-space">
    <w:name w:val="apple-converted-space"/>
    <w:basedOn w:val="DefaultParagraphFont"/>
    <w:rsid w:val="00465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f2013508@pilani.bits-pilani.ac.in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mailto:Rishab.mps@gmail.com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f2013508@pilani.bits-pilani.ac.in" TargetMode="External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Rishab.mps@gmail.com" TargetMode="External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shab\AppData\Roaming\Microsoft\Templates\Report%20(Equity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EDB395F4329460383939B52A2CF7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A9510A-06B2-4FB4-8ED0-934F06DED4CC}"/>
      </w:docPartPr>
      <w:docPartBody>
        <w:p w:rsidR="00000000" w:rsidRDefault="00156ADE">
          <w:pPr>
            <w:pStyle w:val="8EDB395F4329460383939B52A2CF7419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[Type the document title]</w:t>
          </w:r>
        </w:p>
      </w:docPartBody>
    </w:docPart>
    <w:docPart>
      <w:docPartPr>
        <w:name w:val="9A6B372CBE6748CD801E5BA8F0618F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75CCB-F9B5-4B26-80A6-5C243BEA1391}"/>
      </w:docPartPr>
      <w:docPartBody>
        <w:p w:rsidR="00000000" w:rsidRDefault="00156ADE">
          <w:pPr>
            <w:pStyle w:val="9A6B372CBE6748CD801E5BA8F0618FB4"/>
          </w:pPr>
          <w:r>
            <w:rPr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DejaVuSerif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F62"/>
    <w:rsid w:val="00156ADE"/>
    <w:rsid w:val="006D7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F62"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rsid w:val="006D7F62"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qFormat/>
    <w:rsid w:val="006D7F62"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AC48283D504446A0BBE894B778229D">
    <w:name w:val="D1AC48283D504446A0BBE894B778229D"/>
  </w:style>
  <w:style w:type="paragraph" w:customStyle="1" w:styleId="2E8275BD018D44CAAE7377FB438241FE">
    <w:name w:val="2E8275BD018D44CAAE7377FB438241FE"/>
  </w:style>
  <w:style w:type="character" w:customStyle="1" w:styleId="Heading1Char">
    <w:name w:val="Heading 1 Char"/>
    <w:basedOn w:val="DefaultParagraphFont"/>
    <w:link w:val="Heading1"/>
    <w:uiPriority w:val="9"/>
    <w:rsid w:val="006D7F62"/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D7F62"/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D7F62"/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6D7F62"/>
    <w:rPr>
      <w:color w:val="808080"/>
    </w:rPr>
  </w:style>
  <w:style w:type="paragraph" w:customStyle="1" w:styleId="8EDB395F4329460383939B52A2CF7419">
    <w:name w:val="8EDB395F4329460383939B52A2CF7419"/>
  </w:style>
  <w:style w:type="paragraph" w:customStyle="1" w:styleId="9A6B372CBE6748CD801E5BA8F0618FB4">
    <w:name w:val="9A6B372CBE6748CD801E5BA8F0618F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CoverPageProperties xmlns="http://schemas.microsoft.com/office/2006/coverPageProps">
  <PublishDate>2016-02-02T00:00:00</PublishDate>
  <Abstract/>
  <CompanyAddress/>
  <CompanyPhone/>
  <CompanyFax/>
  <CompanyEmail/>
</CoverPageProperti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EA158-6381-4403-B672-7654AF6C66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7CD47216-A315-4348-A1CD-8166579E5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(Equity theme).dotx</Template>
  <TotalTime>0</TotalTime>
  <Pages>6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Algorithm to identify closest matching product </vt:lpstr>
    </vt:vector>
  </TitlesOfParts>
  <Company>Bits pilani</Company>
  <LinksUpToDate>false</LinksUpToDate>
  <CharactersWithSpaces>2077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Algorithm to identify closest matching product</dc:title>
  <dc:subject>Based on wooplr problem statement</dc:subject>
  <dc:creator>Rishabh Agarwal</dc:creator>
  <cp:keywords/>
  <dc:description/>
  <cp:lastModifiedBy>Rishabh Agarwal</cp:lastModifiedBy>
  <cp:revision>2</cp:revision>
  <dcterms:created xsi:type="dcterms:W3CDTF">2016-02-02T18:34:00Z</dcterms:created>
  <dcterms:modified xsi:type="dcterms:W3CDTF">2016-02-02T18:34:00Z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